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  <w:color w:val="auto"/>
          <w:sz w:val="28"/>
          <w:szCs w:val="28"/>
        </w:rPr>
        <w:alias w:val="Nombre del currículo"/>
        <w:tag w:val="Nombre del currículo"/>
        <w:id w:val="986285798"/>
        <w:placeholder>
          <w:docPart w:val="8B0224A4404641C28DA9812E9B322475"/>
        </w:placeholder>
        <w:docPartList>
          <w:docPartGallery w:val="Quick Parts"/>
          <w:docPartCategory w:val=" Nombre del currículo"/>
        </w:docPartList>
      </w:sdtPr>
      <w:sdtEndPr>
        <w:rPr>
          <w:b w:val="0"/>
        </w:rPr>
      </w:sdtEndPr>
      <w:sdtContent>
        <w:p w:rsidR="00AB5399" w:rsidRDefault="00AB5399">
          <w:pPr>
            <w:pStyle w:val="Sinespaciado"/>
            <w:rPr>
              <w:color w:val="46464A" w:themeColor="text2"/>
            </w:rPr>
          </w:pP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274320" distL="457200" distR="457200" simplePos="0" relativeHeight="251661312" behindDoc="0" locked="0" layoutInCell="1" allowOverlap="1" wp14:anchorId="1B31E169" wp14:editId="63A12D1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12000</wp14:pctPosVOffset>
                        </wp:positionV>
                      </mc:Choice>
                      <mc:Fallback>
                        <wp:positionV relativeFrom="page">
                          <wp:posOffset>1837055</wp:posOffset>
                        </wp:positionV>
                      </mc:Fallback>
                    </mc:AlternateContent>
                    <wp:extent cx="5619750" cy="394335"/>
                    <wp:effectExtent l="19050" t="19050" r="38100" b="43180"/>
                    <wp:wrapTopAndBottom/>
                    <wp:docPr id="19" name="Rectángulo 19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5619750" cy="39433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57150" cmpd="thinThick">
                              <a:solidFill>
                                <a:schemeClr val="tx1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AB5399" w:rsidRPr="00AB5399" w:rsidRDefault="0049337C">
                                <w:pPr>
                                  <w:pStyle w:val="Nombre"/>
                                  <w:spacing w:after="0"/>
                                  <w:rPr>
                                    <w:b/>
                                    <w:sz w:val="44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sz w:val="44"/>
                                    </w:rPr>
                                    <w:alias w:val="Autor"/>
                                    <w:id w:val="195336827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B5399" w:rsidRPr="00AB5399">
                                      <w:rPr>
                                        <w:b/>
                                        <w:sz w:val="44"/>
                                      </w:rPr>
                                      <w:t>NIDIA MERCEDES MEZA GUERRA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vert="horz" wrap="square" lIns="182880" tIns="91440" rIns="182880" bIns="45720" rtlCol="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11000</wp14:pctHeight>
                    </wp14:sizeRelV>
                  </wp:anchor>
                </w:drawing>
              </mc:Choice>
              <mc:Fallback>
                <w:pict>
                  <v:rect w14:anchorId="1B31E169" id="Rectángulo 19" o:spid="_x0000_s1026" style="position:absolute;left:0;text-align:left;margin-left:0;margin-top:0;width:442.5pt;height:31.05pt;z-index:251661312;visibility:visible;mso-wrap-style:square;mso-width-percent:0;mso-height-percent:110;mso-top-percent:120;mso-wrap-distance-left:36pt;mso-wrap-distance-top:0;mso-wrap-distance-right:36pt;mso-wrap-distance-bottom:21.6pt;mso-position-horizontal:center;mso-position-horizontal-relative:margin;mso-position-vertical-relative:margin;mso-width-percent:0;mso-height-percent:110;mso-top-percent:12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" fillcolor="black [3213]" strokecolor="black [3213]" strokeweight="4.5pt">
                    <v:stroke linestyle="thinThick"/>
                    <v:path arrowok="t"/>
                    <o:lock v:ext="edit" grouping="t"/>
                    <v:textbox style="mso-fit-shape-to-text:t" inset="14.4pt,7.2pt,14.4pt">
                      <w:txbxContent>
                        <w:p w:rsidR="00AB5399" w:rsidRPr="00AB5399" w:rsidRDefault="0049337C">
                          <w:pPr>
                            <w:pStyle w:val="Nombre"/>
                            <w:spacing w:after="0"/>
                            <w:rPr>
                              <w:b/>
                              <w:sz w:val="4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sdt>
                            <w:sdtPr>
                              <w:rPr>
                                <w:b/>
                                <w:sz w:val="44"/>
                              </w:rPr>
                              <w:alias w:val="Autor"/>
                              <w:id w:val="195336827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B5399" w:rsidRPr="00AB5399">
                                <w:rPr>
                                  <w:b/>
                                  <w:sz w:val="44"/>
                                </w:rPr>
                                <w:t>NIDIA MERCEDES MEZA GUERRA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sdt>
            <w:sdtPr>
              <w:rPr>
                <w:b/>
                <w:color w:val="46464A" w:themeColor="text2"/>
                <w:sz w:val="24"/>
                <w:szCs w:val="24"/>
              </w:rPr>
              <w:alias w:val="Dirección de correo electrónico"/>
              <w:id w:val="527535243"/>
              <w:placeholder>
                <w:docPart w:val="841A249B800B423E89C93DAE6400D160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r w:rsidRPr="00AB5399">
                <w:rPr>
                  <w:b/>
                  <w:color w:val="46464A" w:themeColor="text2"/>
                  <w:sz w:val="24"/>
                  <w:szCs w:val="24"/>
                </w:rPr>
                <w:t>nidiamg05@gmail.com</w:t>
              </w:r>
            </w:sdtContent>
          </w:sdt>
          <w:r w:rsidRPr="00AB5399">
            <w:rPr>
              <w:b/>
              <w:color w:val="46464A" w:themeColor="text2"/>
              <w:sz w:val="24"/>
              <w:szCs w:val="24"/>
              <w:lang w:val="es-ES"/>
            </w:rPr>
            <w:t xml:space="preserve"> </w:t>
          </w:r>
          <w:r w:rsidRPr="00AB5399">
            <w:rPr>
              <w:b/>
              <w:color w:val="6F6F74" w:themeColor="accent1"/>
              <w:sz w:val="24"/>
              <w:szCs w:val="24"/>
            </w:rPr>
            <w:sym w:font="Wingdings" w:char="F074"/>
          </w:r>
          <w:r w:rsidRPr="00AB5399">
            <w:rPr>
              <w:b/>
              <w:color w:val="46464A" w:themeColor="text2"/>
              <w:sz w:val="24"/>
              <w:szCs w:val="24"/>
              <w:lang w:val="es-ES"/>
            </w:rPr>
            <w:t xml:space="preserve">  </w:t>
          </w:r>
          <w:sdt>
            <w:sdtPr>
              <w:rPr>
                <w:b/>
                <w:color w:val="46464A" w:themeColor="text2"/>
                <w:sz w:val="24"/>
                <w:szCs w:val="24"/>
              </w:rPr>
              <w:alias w:val="Dirección"/>
              <w:id w:val="539556739"/>
              <w:placeholder>
                <w:docPart w:val="1C2F937BF2824C5DAB299D6888F7E69D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r w:rsidRPr="00AB5399">
                <w:rPr>
                  <w:b/>
                  <w:color w:val="46464A" w:themeColor="text2"/>
                  <w:sz w:val="24"/>
                  <w:szCs w:val="24"/>
                </w:rPr>
                <w:t>A</w:t>
              </w:r>
              <w:r>
                <w:rPr>
                  <w:b/>
                  <w:color w:val="46464A" w:themeColor="text2"/>
                  <w:sz w:val="24"/>
                  <w:szCs w:val="24"/>
                </w:rPr>
                <w:t xml:space="preserve">rraiján, Bda. La Cristal, </w:t>
              </w:r>
              <w:r w:rsidRPr="00AB5399">
                <w:rPr>
                  <w:b/>
                  <w:color w:val="46464A" w:themeColor="text2"/>
                  <w:sz w:val="24"/>
                  <w:szCs w:val="24"/>
                </w:rPr>
                <w:t>casa 52</w:t>
              </w:r>
            </w:sdtContent>
          </w:sdt>
          <w:r w:rsidRPr="00AB5399">
            <w:rPr>
              <w:b/>
              <w:color w:val="6F6F74" w:themeColor="accent1"/>
              <w:sz w:val="24"/>
              <w:szCs w:val="24"/>
            </w:rPr>
            <w:sym w:font="Wingdings" w:char="F074"/>
          </w:r>
          <w:r w:rsidRPr="00AB5399">
            <w:rPr>
              <w:b/>
              <w:color w:val="46464A" w:themeColor="text2"/>
              <w:sz w:val="24"/>
              <w:szCs w:val="24"/>
              <w:lang w:val="es-ES"/>
            </w:rPr>
            <w:t xml:space="preserve"> </w:t>
          </w:r>
          <w:sdt>
            <w:sdtPr>
              <w:rPr>
                <w:b/>
                <w:color w:val="46464A" w:themeColor="text2"/>
                <w:sz w:val="24"/>
                <w:szCs w:val="24"/>
              </w:rPr>
              <w:alias w:val="Teléfono"/>
              <w:id w:val="1357783703"/>
              <w:placeholder>
                <w:docPart w:val="671ED06873664ED7BD7F1745A234F045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r w:rsidR="0069533B">
                <w:rPr>
                  <w:b/>
                  <w:color w:val="46464A" w:themeColor="text2"/>
                  <w:sz w:val="24"/>
                  <w:szCs w:val="24"/>
                </w:rPr>
                <w:t xml:space="preserve"> 6224-2376</w:t>
              </w:r>
              <w:r w:rsidR="00370D6E">
                <w:rPr>
                  <w:b/>
                  <w:color w:val="46464A" w:themeColor="text2"/>
                  <w:sz w:val="24"/>
                  <w:szCs w:val="24"/>
                </w:rPr>
                <w:t>/</w:t>
              </w:r>
            </w:sdtContent>
          </w:sdt>
        </w:p>
        <w:p w:rsidR="009B6615" w:rsidRPr="0022662E" w:rsidRDefault="00AB5399" w:rsidP="00983917">
          <w:pPr>
            <w:jc w:val="left"/>
            <w:rPr>
              <w:b/>
              <w:color w:val="46464A" w:themeColor="text2"/>
              <w:sz w:val="28"/>
              <w:szCs w:val="28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2336" behindDoc="0" locked="0" layoutInCell="1" allowOverlap="1" wp14:anchorId="2C022DF7" wp14:editId="6AAA24BC">
                <wp:simplePos x="0" y="0"/>
                <wp:positionH relativeFrom="column">
                  <wp:posOffset>209550</wp:posOffset>
                </wp:positionH>
                <wp:positionV relativeFrom="paragraph">
                  <wp:posOffset>2301875</wp:posOffset>
                </wp:positionV>
                <wp:extent cx="933450" cy="1412875"/>
                <wp:effectExtent l="0" t="0" r="0" b="0"/>
                <wp:wrapSquare wrapText="bothSides"/>
                <wp:docPr id="21" name="Imagen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Pj04003490000[1].jpg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3450" cy="141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640080" distL="114300" distR="114300" simplePos="0" relativeHeight="251659264" behindDoc="0" locked="0" layoutInCell="1" allowOverlap="1" wp14:anchorId="394AE0A9" wp14:editId="0899741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6400800" cy="1303020"/>
                    <wp:effectExtent l="0" t="0" r="1905" b="5715"/>
                    <wp:wrapTopAndBottom/>
                    <wp:docPr id="25" name="Rectángulo 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00800" cy="130302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1">
                                <a:duotone>
                                  <a:schemeClr val="accent6">
                                    <a:shade val="45000"/>
                                    <a:satMod val="135000"/>
                                  </a:schemeClr>
                                  <a:prstClr val="white"/>
                                </a:duotone>
                              </a:blip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rect w14:anchorId="61C2E16C" id="Rectángulo 25" o:spid="_x0000_s1026" style="position:absolute;margin-left:0;margin-top:0;width:7in;height:102.6pt;z-index:251659264;visibility:visible;mso-wrap-style:square;mso-width-percent:1000;mso-height-percent:150;mso-wrap-distance-left:9pt;mso-wrap-distance-top:0;mso-wrap-distance-right:9pt;mso-wrap-distance-bottom:50.4pt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" stroked="f" strokeweight="1.5pt">
                    <v:fill r:id="rId12" o:title="" recolor="t" rotate="t" type="tile"/>
                    <v:imagedata recolortarget="#3e2f33 [1449]"/>
                    <w10:wrap type="topAndBottom" anchorx="margin" anchory="margin"/>
                  </v:rect>
                </w:pict>
              </mc:Fallback>
            </mc:AlternateContent>
          </w: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anchorId="020633ED" wp14:editId="4302C1B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2113915</wp:posOffset>
                        </wp:positionV>
                      </mc:Fallback>
                    </mc:AlternateContent>
                    <wp:extent cx="6400800" cy="0"/>
                    <wp:effectExtent l="0" t="0" r="0" b="19050"/>
                    <wp:wrapNone/>
                    <wp:docPr id="27" name="Conector recto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400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117AE911" id="Conector recto 27" o:spid="_x0000_s1026" style="position:absolute;z-index:251660288;visibility:visible;mso-wrap-style:square;mso-width-percent:1000;mso-height-percent:0;mso-top-percent:150;mso-wrap-distance-left:9pt;mso-wrap-distance-top:0;mso-wrap-distance-right:9pt;mso-wrap-distance-bottom:0;mso-position-horizontal:center;mso-position-horizontal-relative:margin;mso-position-vertical-relative:margin;mso-width-percent:1000;mso-height-percent:0;mso-top-percent:150;mso-width-relative:margin;mso-height-relative:page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" o:allowincell="f" o:allowoverlap="f" strokecolor="#6f6f74 [3204]">
                    <w10:wrap anchorx="margin" anchory="margin"/>
                  </v:line>
                </w:pict>
              </mc:Fallback>
            </mc:AlternateContent>
          </w:r>
        </w:p>
      </w:sdtContent>
    </w:sdt>
    <w:p w:rsidR="009B6615" w:rsidRDefault="00957734" w:rsidP="00846A5E">
      <w:pPr>
        <w:pStyle w:val="Encabezadodeseccin"/>
        <w:jc w:val="left"/>
        <w:rPr>
          <w:b/>
          <w:szCs w:val="28"/>
          <w:lang w:val="es-ES"/>
        </w:rPr>
      </w:pPr>
      <w:r>
        <w:rPr>
          <w:b/>
          <w:szCs w:val="28"/>
          <w:lang w:val="es-ES"/>
        </w:rPr>
        <w:t>Datos personales</w:t>
      </w:r>
    </w:p>
    <w:p w:rsidR="00983917" w:rsidRDefault="00370D6E" w:rsidP="00957734">
      <w:pPr>
        <w:spacing w:after="0" w:line="240" w:lineRule="auto"/>
        <w:jc w:val="left"/>
        <w:rPr>
          <w:rFonts w:cs="Arial"/>
          <w:color w:val="333333"/>
          <w:sz w:val="28"/>
          <w:szCs w:val="28"/>
        </w:rPr>
      </w:pPr>
      <w:r>
        <w:rPr>
          <w:rFonts w:cs="Arial"/>
          <w:color w:val="333333"/>
          <w:sz w:val="28"/>
          <w:szCs w:val="28"/>
        </w:rPr>
        <w:t>Edad: 30</w:t>
      </w:r>
      <w:r w:rsidR="0038224C">
        <w:rPr>
          <w:rFonts w:cs="Arial"/>
          <w:color w:val="333333"/>
          <w:sz w:val="28"/>
          <w:szCs w:val="28"/>
        </w:rPr>
        <w:t xml:space="preserve"> años</w:t>
      </w:r>
    </w:p>
    <w:p w:rsidR="00957734" w:rsidRDefault="005669E5" w:rsidP="00957734">
      <w:pPr>
        <w:spacing w:after="0" w:line="240" w:lineRule="auto"/>
        <w:jc w:val="left"/>
        <w:rPr>
          <w:rFonts w:cs="Arial"/>
          <w:color w:val="333333"/>
          <w:sz w:val="28"/>
          <w:szCs w:val="28"/>
        </w:rPr>
      </w:pPr>
      <w:r>
        <w:rPr>
          <w:rFonts w:cs="Arial"/>
          <w:color w:val="333333"/>
          <w:sz w:val="28"/>
          <w:szCs w:val="28"/>
        </w:rPr>
        <w:t>Estado Civil: unida</w:t>
      </w:r>
    </w:p>
    <w:p w:rsidR="00C641FC" w:rsidRPr="00957734" w:rsidRDefault="00C641FC" w:rsidP="00957734">
      <w:pPr>
        <w:spacing w:after="0" w:line="240" w:lineRule="auto"/>
        <w:jc w:val="left"/>
        <w:rPr>
          <w:color w:val="000000"/>
          <w:sz w:val="28"/>
          <w:szCs w:val="28"/>
        </w:rPr>
      </w:pPr>
      <w:r>
        <w:rPr>
          <w:rFonts w:cs="Arial"/>
          <w:color w:val="333333"/>
          <w:sz w:val="28"/>
          <w:szCs w:val="28"/>
        </w:rPr>
        <w:t>Nacionalidad: Panameña</w:t>
      </w:r>
    </w:p>
    <w:p w:rsidR="009B6615" w:rsidRDefault="00491218" w:rsidP="003A7F0B">
      <w:pPr>
        <w:pStyle w:val="Encabezadodeseccin"/>
        <w:tabs>
          <w:tab w:val="right" w:pos="8014"/>
        </w:tabs>
        <w:jc w:val="left"/>
        <w:rPr>
          <w:b/>
          <w:szCs w:val="28"/>
          <w:lang w:val="es-ES"/>
        </w:rPr>
      </w:pPr>
      <w:r w:rsidRPr="00252EC3">
        <w:rPr>
          <w:b/>
          <w:szCs w:val="28"/>
          <w:lang w:val="es-ES"/>
        </w:rPr>
        <w:t>Educación</w:t>
      </w:r>
      <w:r w:rsidR="003A7F0B">
        <w:rPr>
          <w:b/>
          <w:szCs w:val="28"/>
          <w:lang w:val="es-ES"/>
        </w:rPr>
        <w:tab/>
      </w:r>
    </w:p>
    <w:p w:rsidR="005669E5" w:rsidRDefault="00846A5E" w:rsidP="00846A5E">
      <w:pPr>
        <w:pStyle w:val="Subseccin"/>
        <w:jc w:val="left"/>
        <w:rPr>
          <w:b/>
          <w:i/>
          <w:sz w:val="28"/>
        </w:rPr>
      </w:pPr>
      <w:r w:rsidRPr="000A2B88">
        <w:rPr>
          <w:b/>
          <w:i/>
          <w:sz w:val="28"/>
        </w:rPr>
        <w:t>Universidad de Panamá</w:t>
      </w:r>
      <w:r w:rsidR="00AB5399">
        <w:rPr>
          <w:b/>
          <w:i/>
          <w:sz w:val="28"/>
        </w:rPr>
        <w:t xml:space="preserve">, </w:t>
      </w:r>
    </w:p>
    <w:p w:rsidR="00C641FC" w:rsidRDefault="00252D6F" w:rsidP="00846A5E">
      <w:pPr>
        <w:pStyle w:val="Subseccin"/>
        <w:jc w:val="left"/>
        <w:rPr>
          <w:b/>
          <w:i/>
          <w:sz w:val="28"/>
        </w:rPr>
      </w:pPr>
      <w:r>
        <w:rPr>
          <w:b/>
          <w:i/>
          <w:sz w:val="28"/>
        </w:rPr>
        <w:t>Facultad de Arquitectura</w:t>
      </w:r>
    </w:p>
    <w:p w:rsidR="00252D6F" w:rsidRPr="000A2B88" w:rsidRDefault="00C641FC" w:rsidP="00846A5E">
      <w:pPr>
        <w:pStyle w:val="Subseccin"/>
        <w:jc w:val="left"/>
        <w:rPr>
          <w:b/>
          <w:i/>
          <w:sz w:val="28"/>
        </w:rPr>
      </w:pPr>
      <w:r>
        <w:rPr>
          <w:b/>
          <w:i/>
          <w:sz w:val="28"/>
        </w:rPr>
        <w:t>Escuela de Diseño de Interiores</w:t>
      </w:r>
    </w:p>
    <w:p w:rsidR="009B6615" w:rsidRPr="00252EC3" w:rsidRDefault="00C848AC" w:rsidP="00846A5E">
      <w:pPr>
        <w:spacing w:after="0"/>
        <w:jc w:val="left"/>
        <w:rPr>
          <w:rStyle w:val="nfasisintenso"/>
          <w:sz w:val="28"/>
          <w:szCs w:val="28"/>
        </w:rPr>
      </w:pPr>
      <w:r>
        <w:rPr>
          <w:sz w:val="28"/>
          <w:szCs w:val="28"/>
        </w:rPr>
        <w:t>Licenciatura en</w:t>
      </w:r>
      <w:r w:rsidR="00846A5E" w:rsidRPr="00252EC3">
        <w:rPr>
          <w:sz w:val="28"/>
          <w:szCs w:val="28"/>
        </w:rPr>
        <w:t xml:space="preserve"> Diseño de interiores</w:t>
      </w:r>
      <w:r w:rsidR="00C5298A">
        <w:rPr>
          <w:sz w:val="28"/>
          <w:szCs w:val="28"/>
        </w:rPr>
        <w:t>,</w:t>
      </w:r>
      <w:r w:rsidR="00491218" w:rsidRPr="00252EC3">
        <w:rPr>
          <w:sz w:val="28"/>
          <w:szCs w:val="28"/>
          <w:lang w:val="es-ES"/>
        </w:rPr>
        <w:t xml:space="preserve">  </w:t>
      </w:r>
      <w:r w:rsidR="00846A5E" w:rsidRPr="00252EC3">
        <w:rPr>
          <w:sz w:val="28"/>
          <w:szCs w:val="28"/>
        </w:rPr>
        <w:t>V año</w:t>
      </w:r>
      <w:r w:rsidR="004A1493">
        <w:rPr>
          <w:sz w:val="28"/>
          <w:szCs w:val="28"/>
        </w:rPr>
        <w:t>.</w:t>
      </w:r>
    </w:p>
    <w:p w:rsidR="00983917" w:rsidRDefault="00983917" w:rsidP="00846A5E">
      <w:pPr>
        <w:pStyle w:val="Subseccin"/>
        <w:jc w:val="left"/>
        <w:rPr>
          <w:b/>
          <w:i/>
          <w:sz w:val="28"/>
        </w:rPr>
      </w:pPr>
    </w:p>
    <w:p w:rsidR="00846A5E" w:rsidRPr="000A2B88" w:rsidRDefault="00846A5E" w:rsidP="00846A5E">
      <w:pPr>
        <w:pStyle w:val="Subseccin"/>
        <w:jc w:val="left"/>
        <w:rPr>
          <w:b/>
          <w:i/>
          <w:sz w:val="28"/>
        </w:rPr>
      </w:pPr>
      <w:r w:rsidRPr="000A2B88">
        <w:rPr>
          <w:b/>
          <w:i/>
          <w:sz w:val="28"/>
        </w:rPr>
        <w:t>Colegio Richard Neumann</w:t>
      </w:r>
    </w:p>
    <w:p w:rsidR="00846A5E" w:rsidRDefault="00846A5E" w:rsidP="00846A5E">
      <w:pPr>
        <w:spacing w:after="0"/>
        <w:jc w:val="left"/>
        <w:rPr>
          <w:sz w:val="28"/>
          <w:szCs w:val="28"/>
        </w:rPr>
      </w:pPr>
      <w:r w:rsidRPr="00252EC3">
        <w:rPr>
          <w:sz w:val="28"/>
          <w:szCs w:val="28"/>
        </w:rPr>
        <w:t xml:space="preserve">Bachiller en Comercio con </w:t>
      </w:r>
      <w:r w:rsidR="00C641FC">
        <w:rPr>
          <w:sz w:val="28"/>
          <w:szCs w:val="28"/>
        </w:rPr>
        <w:t xml:space="preserve">especialización en </w:t>
      </w:r>
      <w:r w:rsidRPr="00252EC3">
        <w:rPr>
          <w:sz w:val="28"/>
          <w:szCs w:val="28"/>
        </w:rPr>
        <w:t>Secretariado</w:t>
      </w:r>
      <w:r w:rsidRPr="00252EC3">
        <w:rPr>
          <w:sz w:val="28"/>
          <w:szCs w:val="28"/>
          <w:lang w:val="es-ES"/>
        </w:rPr>
        <w:t xml:space="preserve">  </w:t>
      </w:r>
      <w:r w:rsidR="00981D96">
        <w:rPr>
          <w:sz w:val="28"/>
          <w:szCs w:val="28"/>
          <w:lang w:val="es-ES"/>
        </w:rPr>
        <w:t xml:space="preserve">- </w:t>
      </w:r>
      <w:r w:rsidRPr="00252EC3">
        <w:rPr>
          <w:sz w:val="28"/>
          <w:szCs w:val="28"/>
        </w:rPr>
        <w:t>VI año</w:t>
      </w:r>
      <w:r w:rsidR="00585D85">
        <w:rPr>
          <w:sz w:val="28"/>
          <w:szCs w:val="28"/>
        </w:rPr>
        <w:t>.</w:t>
      </w:r>
    </w:p>
    <w:p w:rsidR="00957734" w:rsidRDefault="00957734" w:rsidP="00846A5E">
      <w:pPr>
        <w:spacing w:after="0"/>
        <w:jc w:val="left"/>
        <w:rPr>
          <w:sz w:val="28"/>
          <w:szCs w:val="28"/>
        </w:rPr>
      </w:pPr>
    </w:p>
    <w:p w:rsidR="00AB5399" w:rsidRPr="00DB5391" w:rsidRDefault="00957734" w:rsidP="00AB5399">
      <w:pPr>
        <w:spacing w:after="0"/>
        <w:jc w:val="left"/>
        <w:rPr>
          <w:sz w:val="28"/>
          <w:szCs w:val="28"/>
          <w:lang w:val="es-ES"/>
        </w:rPr>
      </w:pPr>
      <w:r w:rsidRPr="00DB5391">
        <w:rPr>
          <w:sz w:val="28"/>
          <w:szCs w:val="28"/>
          <w:lang w:val="es-ES"/>
        </w:rPr>
        <w:t>Otros</w:t>
      </w:r>
      <w:r w:rsidR="004B5D71" w:rsidRPr="00DB5391">
        <w:rPr>
          <w:sz w:val="28"/>
          <w:szCs w:val="28"/>
          <w:lang w:val="es-ES"/>
        </w:rPr>
        <w:t xml:space="preserve">:    </w:t>
      </w:r>
    </w:p>
    <w:p w:rsidR="004B5D71" w:rsidRPr="00AB5399" w:rsidRDefault="00AB5399" w:rsidP="00AB5399">
      <w:pPr>
        <w:spacing w:after="0"/>
        <w:ind w:firstLine="720"/>
        <w:jc w:val="left"/>
        <w:rPr>
          <w:sz w:val="28"/>
          <w:szCs w:val="28"/>
        </w:rPr>
      </w:pPr>
      <w:r w:rsidRPr="00DB5391">
        <w:rPr>
          <w:sz w:val="28"/>
          <w:szCs w:val="28"/>
          <w:lang w:val="es-ES"/>
        </w:rPr>
        <w:t xml:space="preserve">  </w:t>
      </w:r>
      <w:r w:rsidR="004B5D71" w:rsidRPr="00AB5399">
        <w:rPr>
          <w:sz w:val="28"/>
          <w:szCs w:val="28"/>
        </w:rPr>
        <w:t xml:space="preserve">INADEH: </w:t>
      </w:r>
      <w:r w:rsidR="004B5D71" w:rsidRPr="004B5D71">
        <w:rPr>
          <w:sz w:val="28"/>
          <w:szCs w:val="28"/>
        </w:rPr>
        <w:t>Inglés</w:t>
      </w:r>
      <w:r w:rsidR="004B5D71" w:rsidRPr="00AB5399">
        <w:rPr>
          <w:sz w:val="28"/>
          <w:szCs w:val="28"/>
        </w:rPr>
        <w:t xml:space="preserve"> </w:t>
      </w:r>
      <w:r w:rsidR="004B5D71" w:rsidRPr="004B5D71">
        <w:rPr>
          <w:sz w:val="28"/>
          <w:szCs w:val="28"/>
        </w:rPr>
        <w:t>intermedio</w:t>
      </w:r>
      <w:r w:rsidR="004B5D71" w:rsidRPr="00AB5399">
        <w:rPr>
          <w:sz w:val="28"/>
          <w:szCs w:val="28"/>
        </w:rPr>
        <w:t>, 2006</w:t>
      </w:r>
      <w:r w:rsidR="004A1493">
        <w:rPr>
          <w:sz w:val="28"/>
          <w:szCs w:val="28"/>
        </w:rPr>
        <w:t>.</w:t>
      </w:r>
    </w:p>
    <w:p w:rsidR="00AB5399" w:rsidRDefault="004B5D71" w:rsidP="00AB5399">
      <w:pPr>
        <w:spacing w:after="0"/>
        <w:jc w:val="left"/>
        <w:rPr>
          <w:sz w:val="28"/>
          <w:szCs w:val="28"/>
        </w:rPr>
      </w:pPr>
      <w:r w:rsidRPr="00AB5399">
        <w:rPr>
          <w:sz w:val="28"/>
          <w:szCs w:val="28"/>
        </w:rPr>
        <w:tab/>
      </w:r>
    </w:p>
    <w:p w:rsidR="004B5D71" w:rsidRDefault="00AB5399" w:rsidP="00AB5399">
      <w:pPr>
        <w:spacing w:after="0"/>
        <w:ind w:firstLine="7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B5D71" w:rsidRPr="00AB5399">
        <w:rPr>
          <w:sz w:val="28"/>
          <w:szCs w:val="28"/>
        </w:rPr>
        <w:t xml:space="preserve"> INADEH: </w:t>
      </w:r>
      <w:r w:rsidR="004B5D71" w:rsidRPr="004B5D71">
        <w:rPr>
          <w:sz w:val="28"/>
          <w:szCs w:val="28"/>
        </w:rPr>
        <w:t>Programas</w:t>
      </w:r>
      <w:r w:rsidR="004B5D71" w:rsidRPr="00AB5399">
        <w:rPr>
          <w:sz w:val="28"/>
          <w:szCs w:val="28"/>
        </w:rPr>
        <w:t xml:space="preserve"> </w:t>
      </w:r>
      <w:r w:rsidR="004B5D71" w:rsidRPr="004B5D71">
        <w:rPr>
          <w:sz w:val="28"/>
          <w:szCs w:val="28"/>
        </w:rPr>
        <w:t>informáticos, 2008</w:t>
      </w:r>
      <w:r w:rsidR="004A1493">
        <w:rPr>
          <w:sz w:val="28"/>
          <w:szCs w:val="28"/>
        </w:rPr>
        <w:t>.</w:t>
      </w:r>
    </w:p>
    <w:p w:rsidR="005669E5" w:rsidRDefault="005669E5" w:rsidP="00AB5399">
      <w:pPr>
        <w:spacing w:after="0"/>
        <w:ind w:firstLine="720"/>
        <w:jc w:val="left"/>
        <w:rPr>
          <w:sz w:val="28"/>
          <w:szCs w:val="28"/>
        </w:rPr>
      </w:pPr>
    </w:p>
    <w:p w:rsidR="005669E5" w:rsidRDefault="0069533B" w:rsidP="00AB5399">
      <w:pPr>
        <w:spacing w:after="0"/>
        <w:ind w:firstLine="720"/>
        <w:jc w:val="left"/>
        <w:rPr>
          <w:sz w:val="28"/>
          <w:szCs w:val="28"/>
        </w:rPr>
      </w:pPr>
      <w:r>
        <w:rPr>
          <w:sz w:val="28"/>
          <w:szCs w:val="28"/>
        </w:rPr>
        <w:t>CENTRO DE LENGUAS</w:t>
      </w:r>
    </w:p>
    <w:p w:rsidR="005669E5" w:rsidRDefault="005669E5" w:rsidP="00AB5399">
      <w:pPr>
        <w:spacing w:after="0"/>
        <w:ind w:firstLine="7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UNIVERSIDAD DE PANAMA: </w:t>
      </w:r>
      <w:r w:rsidR="00DB5391" w:rsidRPr="00DB5391">
        <w:rPr>
          <w:sz w:val="28"/>
          <w:szCs w:val="28"/>
        </w:rPr>
        <w:t>Inglé</w:t>
      </w:r>
      <w:r w:rsidR="00DB5391">
        <w:rPr>
          <w:sz w:val="28"/>
          <w:szCs w:val="28"/>
        </w:rPr>
        <w:t>s</w:t>
      </w:r>
      <w:r>
        <w:rPr>
          <w:sz w:val="28"/>
          <w:szCs w:val="28"/>
        </w:rPr>
        <w:t>, 2012</w:t>
      </w:r>
    </w:p>
    <w:p w:rsidR="004B5D71" w:rsidRDefault="004B5D71" w:rsidP="004B5D71">
      <w:pPr>
        <w:pStyle w:val="Encabezadodeseccin"/>
        <w:jc w:val="left"/>
        <w:rPr>
          <w:b/>
          <w:szCs w:val="28"/>
          <w:lang w:val="es-ES"/>
        </w:rPr>
      </w:pPr>
      <w:r>
        <w:rPr>
          <w:b/>
          <w:szCs w:val="28"/>
          <w:lang w:val="es-ES"/>
        </w:rPr>
        <w:t>habilidades</w:t>
      </w:r>
    </w:p>
    <w:p w:rsidR="004B5D71" w:rsidRPr="004B5D71" w:rsidRDefault="004B5D71" w:rsidP="004B5D71">
      <w:pPr>
        <w:jc w:val="left"/>
        <w:rPr>
          <w:sz w:val="28"/>
          <w:szCs w:val="28"/>
          <w:lang w:val="es-ES"/>
        </w:rPr>
      </w:pPr>
      <w:r w:rsidRPr="004B5D71">
        <w:rPr>
          <w:sz w:val="28"/>
          <w:szCs w:val="28"/>
          <w:lang w:val="es-ES"/>
        </w:rPr>
        <w:t>Idiomas: dominio del idioma inglés a nivel intermedio.</w:t>
      </w:r>
    </w:p>
    <w:p w:rsidR="004B5D71" w:rsidRPr="004B5D71" w:rsidRDefault="004B5D71" w:rsidP="004B5D71">
      <w:pPr>
        <w:jc w:val="left"/>
        <w:rPr>
          <w:sz w:val="28"/>
          <w:szCs w:val="28"/>
          <w:lang w:val="en-US"/>
        </w:rPr>
      </w:pPr>
      <w:r w:rsidRPr="002C33F8">
        <w:rPr>
          <w:sz w:val="28"/>
          <w:szCs w:val="28"/>
          <w:lang w:val="en-US"/>
        </w:rPr>
        <w:t>Programas</w:t>
      </w:r>
      <w:r w:rsidR="002C33F8">
        <w:rPr>
          <w:sz w:val="28"/>
          <w:szCs w:val="28"/>
          <w:lang w:val="en-US"/>
        </w:rPr>
        <w:t xml:space="preserve"> </w:t>
      </w:r>
      <w:r w:rsidR="002C33F8" w:rsidRPr="002C33F8">
        <w:rPr>
          <w:sz w:val="28"/>
          <w:szCs w:val="28"/>
          <w:lang w:val="en-US"/>
        </w:rPr>
        <w:t>informáticos</w:t>
      </w:r>
      <w:r w:rsidRPr="004B5D71">
        <w:rPr>
          <w:sz w:val="28"/>
          <w:szCs w:val="28"/>
          <w:lang w:val="en-US"/>
        </w:rPr>
        <w:t>: Word, Excel, Power Point, Publisher, Access, Outlook, Internet</w:t>
      </w:r>
      <w:r w:rsidR="002C33F8">
        <w:rPr>
          <w:sz w:val="28"/>
          <w:szCs w:val="28"/>
          <w:lang w:val="en-US"/>
        </w:rPr>
        <w:t>, Autocad, Sketch</w:t>
      </w:r>
      <w:r w:rsidR="003A2BF2">
        <w:rPr>
          <w:sz w:val="28"/>
          <w:szCs w:val="28"/>
          <w:lang w:val="en-US"/>
        </w:rPr>
        <w:t>U</w:t>
      </w:r>
      <w:r w:rsidR="002C33F8">
        <w:rPr>
          <w:sz w:val="28"/>
          <w:szCs w:val="28"/>
          <w:lang w:val="en-US"/>
        </w:rPr>
        <w:t>p.</w:t>
      </w:r>
    </w:p>
    <w:p w:rsidR="004B5D71" w:rsidRPr="004B5D71" w:rsidRDefault="004B5D71" w:rsidP="004B5D71">
      <w:pPr>
        <w:jc w:val="left"/>
        <w:rPr>
          <w:sz w:val="28"/>
          <w:szCs w:val="28"/>
        </w:rPr>
      </w:pPr>
      <w:r w:rsidRPr="004B5D71">
        <w:rPr>
          <w:sz w:val="28"/>
          <w:szCs w:val="28"/>
        </w:rPr>
        <w:t>Dominio en el manejo de equipo de oficina.</w:t>
      </w:r>
    </w:p>
    <w:p w:rsidR="004B5D71" w:rsidRDefault="004B5D71" w:rsidP="00846A5E">
      <w:pPr>
        <w:pStyle w:val="Subseccin"/>
        <w:jc w:val="left"/>
        <w:rPr>
          <w:b/>
          <w:color w:val="404040" w:themeColor="text1" w:themeTint="BF"/>
          <w:sz w:val="28"/>
        </w:rPr>
      </w:pPr>
      <w:r w:rsidRPr="004B5D71">
        <w:rPr>
          <w:b/>
          <w:color w:val="404040" w:themeColor="text1" w:themeTint="BF"/>
          <w:sz w:val="28"/>
        </w:rPr>
        <w:lastRenderedPageBreak/>
        <w:t>EXPERIENCIA</w:t>
      </w:r>
    </w:p>
    <w:p w:rsidR="0069533B" w:rsidRDefault="0069533B" w:rsidP="00DB5391">
      <w:pPr>
        <w:pStyle w:val="Sinespaciado"/>
        <w:jc w:val="left"/>
        <w:rPr>
          <w:color w:val="6F6F74" w:themeColor="accent1"/>
          <w:sz w:val="28"/>
          <w:szCs w:val="28"/>
          <w:lang w:val="es-ES"/>
        </w:rPr>
      </w:pPr>
    </w:p>
    <w:p w:rsidR="00DB5391" w:rsidRPr="00252EC3" w:rsidRDefault="00DB5391" w:rsidP="00DB5391">
      <w:pPr>
        <w:pStyle w:val="Sinespaciado"/>
        <w:jc w:val="left"/>
        <w:rPr>
          <w:sz w:val="28"/>
          <w:szCs w:val="28"/>
        </w:rPr>
      </w:pPr>
      <w:r>
        <w:rPr>
          <w:color w:val="6F6F74" w:themeColor="accent1"/>
          <w:sz w:val="28"/>
          <w:szCs w:val="28"/>
          <w:lang w:val="es-ES"/>
        </w:rPr>
        <w:t>Banco Bilbao Viscaya Argentaria</w:t>
      </w:r>
      <w:r w:rsidRPr="00252EC3">
        <w:rPr>
          <w:color w:val="6F6F74" w:themeColor="accent1"/>
          <w:sz w:val="28"/>
          <w:szCs w:val="28"/>
          <w:lang w:val="es-ES"/>
        </w:rPr>
        <w:t xml:space="preserve"> </w:t>
      </w:r>
      <w:r w:rsidRPr="00252EC3">
        <w:rPr>
          <w:color w:val="6F6F74" w:themeColor="accent1"/>
          <w:sz w:val="28"/>
          <w:szCs w:val="28"/>
        </w:rPr>
        <w:sym w:font="Wingdings" w:char="F074"/>
      </w:r>
      <w:r w:rsidRPr="00252EC3">
        <w:rPr>
          <w:sz w:val="28"/>
          <w:szCs w:val="28"/>
          <w:lang w:val="es-ES"/>
        </w:rPr>
        <w:t xml:space="preserve"> </w:t>
      </w:r>
      <w:r>
        <w:rPr>
          <w:sz w:val="28"/>
          <w:szCs w:val="28"/>
        </w:rPr>
        <w:t>Ave. Balboa, esquina de calle 42 y 43   207-2425</w:t>
      </w:r>
    </w:p>
    <w:p w:rsidR="00DB5391" w:rsidRPr="00252EC3" w:rsidRDefault="00DB5391" w:rsidP="00DB5391">
      <w:pPr>
        <w:pStyle w:val="Fechadesubseccin"/>
        <w:jc w:val="left"/>
        <w:rPr>
          <w:rStyle w:val="nfasisintenso"/>
          <w:sz w:val="28"/>
          <w:szCs w:val="28"/>
          <w:lang w:val="es-ES"/>
        </w:rPr>
      </w:pPr>
      <w:r>
        <w:rPr>
          <w:rStyle w:val="nfasisintenso"/>
          <w:b/>
          <w:bCs/>
          <w:i/>
          <w:iCs/>
          <w:sz w:val="28"/>
          <w:szCs w:val="28"/>
        </w:rPr>
        <w:t>Auxiliar de cobranzas</w:t>
      </w:r>
      <w:r w:rsidRPr="00252EC3">
        <w:rPr>
          <w:rStyle w:val="nfasisintenso"/>
          <w:sz w:val="28"/>
          <w:szCs w:val="28"/>
          <w:lang w:val="es-ES"/>
        </w:rPr>
        <w:t xml:space="preserve"> </w:t>
      </w:r>
    </w:p>
    <w:p w:rsidR="00DB5391" w:rsidRPr="00252EC3" w:rsidRDefault="00DB5391" w:rsidP="00DB5391">
      <w:pPr>
        <w:pStyle w:val="Fechadesubseccin"/>
        <w:jc w:val="left"/>
        <w:rPr>
          <w:rStyle w:val="nfasis"/>
          <w:i w:val="0"/>
          <w:sz w:val="28"/>
          <w:szCs w:val="28"/>
        </w:rPr>
      </w:pPr>
      <w:r>
        <w:rPr>
          <w:sz w:val="28"/>
          <w:szCs w:val="28"/>
        </w:rPr>
        <w:t>14 de Enero de 2013</w:t>
      </w:r>
      <w:r w:rsidR="00370D6E">
        <w:rPr>
          <w:sz w:val="28"/>
          <w:szCs w:val="28"/>
          <w:lang w:val="es-ES"/>
        </w:rPr>
        <w:t xml:space="preserve"> –15 de Junio de 2013</w:t>
      </w:r>
    </w:p>
    <w:p w:rsidR="0069533B" w:rsidRPr="0069533B" w:rsidRDefault="0069533B" w:rsidP="0069533B">
      <w:pPr>
        <w:jc w:val="left"/>
        <w:rPr>
          <w:sz w:val="28"/>
          <w:szCs w:val="28"/>
        </w:rPr>
      </w:pPr>
      <w:r>
        <w:rPr>
          <w:sz w:val="28"/>
          <w:szCs w:val="28"/>
        </w:rPr>
        <w:t>Manejo de cartera de Descuento directo, gestión de cobranzas.</w:t>
      </w:r>
    </w:p>
    <w:p w:rsidR="009B6615" w:rsidRPr="00252EC3" w:rsidRDefault="00846A5E" w:rsidP="00846A5E">
      <w:pPr>
        <w:pStyle w:val="Subseccin"/>
        <w:jc w:val="left"/>
        <w:rPr>
          <w:vanish/>
          <w:sz w:val="28"/>
          <w:specVanish/>
        </w:rPr>
      </w:pPr>
      <w:r w:rsidRPr="00252EC3">
        <w:rPr>
          <w:sz w:val="28"/>
        </w:rPr>
        <w:t>Hipotecaria Metrocredit</w:t>
      </w:r>
    </w:p>
    <w:p w:rsidR="009B6615" w:rsidRPr="00252EC3" w:rsidRDefault="00491218" w:rsidP="00846A5E">
      <w:pPr>
        <w:pStyle w:val="Sinespaciado"/>
        <w:jc w:val="left"/>
        <w:rPr>
          <w:sz w:val="28"/>
          <w:szCs w:val="28"/>
        </w:rPr>
      </w:pPr>
      <w:r w:rsidRPr="00252EC3">
        <w:rPr>
          <w:color w:val="6F6F74" w:themeColor="accent1"/>
          <w:sz w:val="28"/>
          <w:szCs w:val="28"/>
          <w:lang w:val="es-ES"/>
        </w:rPr>
        <w:t xml:space="preserve"> </w:t>
      </w:r>
      <w:r w:rsidRPr="00252EC3">
        <w:rPr>
          <w:color w:val="6F6F74" w:themeColor="accent1"/>
          <w:sz w:val="28"/>
          <w:szCs w:val="28"/>
        </w:rPr>
        <w:sym w:font="Wingdings" w:char="F074"/>
      </w:r>
      <w:r w:rsidRPr="00252EC3">
        <w:rPr>
          <w:sz w:val="28"/>
          <w:szCs w:val="28"/>
          <w:lang w:val="es-ES"/>
        </w:rPr>
        <w:t xml:space="preserve"> </w:t>
      </w:r>
      <w:r w:rsidR="00846A5E" w:rsidRPr="00252EC3">
        <w:rPr>
          <w:sz w:val="28"/>
          <w:szCs w:val="28"/>
        </w:rPr>
        <w:t>Vía España, entrada de Vía Argentina</w:t>
      </w:r>
      <w:r w:rsidR="00B045FE" w:rsidRPr="00252EC3">
        <w:rPr>
          <w:sz w:val="28"/>
          <w:szCs w:val="28"/>
        </w:rPr>
        <w:t xml:space="preserve">   223-6065</w:t>
      </w:r>
    </w:p>
    <w:p w:rsidR="001D5159" w:rsidRPr="00252EC3" w:rsidRDefault="00846A5E" w:rsidP="00846A5E">
      <w:pPr>
        <w:pStyle w:val="Fechadesubseccin"/>
        <w:jc w:val="left"/>
        <w:rPr>
          <w:rStyle w:val="nfasisintenso"/>
          <w:sz w:val="28"/>
          <w:szCs w:val="28"/>
          <w:lang w:val="es-ES"/>
        </w:rPr>
      </w:pPr>
      <w:r w:rsidRPr="00252EC3">
        <w:rPr>
          <w:rStyle w:val="nfasisintenso"/>
          <w:b/>
          <w:bCs/>
          <w:i/>
          <w:iCs/>
          <w:sz w:val="28"/>
          <w:szCs w:val="28"/>
        </w:rPr>
        <w:t>Oficial de cobros/Oficial de informes</w:t>
      </w:r>
      <w:r w:rsidR="00491218" w:rsidRPr="00252EC3">
        <w:rPr>
          <w:rStyle w:val="nfasisintenso"/>
          <w:sz w:val="28"/>
          <w:szCs w:val="28"/>
          <w:lang w:val="es-ES"/>
        </w:rPr>
        <w:t xml:space="preserve"> </w:t>
      </w:r>
    </w:p>
    <w:p w:rsidR="009B6615" w:rsidRPr="00252EC3" w:rsidRDefault="00846A5E" w:rsidP="00846A5E">
      <w:pPr>
        <w:pStyle w:val="Fechadesubseccin"/>
        <w:jc w:val="left"/>
        <w:rPr>
          <w:sz w:val="28"/>
          <w:szCs w:val="28"/>
        </w:rPr>
      </w:pPr>
      <w:r w:rsidRPr="00252EC3">
        <w:rPr>
          <w:sz w:val="28"/>
          <w:szCs w:val="28"/>
        </w:rPr>
        <w:t>9 de marzo de 2010</w:t>
      </w:r>
      <w:r w:rsidR="00491218" w:rsidRPr="00252EC3">
        <w:rPr>
          <w:sz w:val="28"/>
          <w:szCs w:val="28"/>
          <w:lang w:val="es-ES"/>
        </w:rPr>
        <w:t xml:space="preserve"> – </w:t>
      </w:r>
      <w:r w:rsidRPr="00252EC3">
        <w:rPr>
          <w:sz w:val="28"/>
          <w:szCs w:val="28"/>
        </w:rPr>
        <w:t>7 de septiembre de 2011</w:t>
      </w:r>
    </w:p>
    <w:p w:rsidR="00252EC3" w:rsidRPr="00252EC3" w:rsidRDefault="00252EC3" w:rsidP="00846A5E">
      <w:pPr>
        <w:pStyle w:val="Fechadesubseccin"/>
        <w:jc w:val="left"/>
        <w:rPr>
          <w:rStyle w:val="nfasis"/>
          <w:i w:val="0"/>
          <w:sz w:val="28"/>
          <w:szCs w:val="28"/>
        </w:rPr>
      </w:pPr>
    </w:p>
    <w:p w:rsidR="009B6615" w:rsidRPr="00252EC3" w:rsidRDefault="00846A5E" w:rsidP="00846A5E">
      <w:pPr>
        <w:jc w:val="left"/>
        <w:rPr>
          <w:sz w:val="28"/>
          <w:szCs w:val="28"/>
        </w:rPr>
      </w:pPr>
      <w:r w:rsidRPr="00252EC3">
        <w:rPr>
          <w:sz w:val="28"/>
          <w:szCs w:val="28"/>
        </w:rPr>
        <w:t xml:space="preserve">Oficial de Cobros: </w:t>
      </w:r>
      <w:r w:rsidR="00B045FE" w:rsidRPr="00252EC3">
        <w:rPr>
          <w:sz w:val="28"/>
          <w:szCs w:val="28"/>
        </w:rPr>
        <w:t>Manejo de cartera de clientes para g</w:t>
      </w:r>
      <w:r w:rsidRPr="00252EC3">
        <w:rPr>
          <w:sz w:val="28"/>
          <w:szCs w:val="28"/>
        </w:rPr>
        <w:t>estionar, vía telefónica, los pagos de letras de préstamos hipotecarios,  para que fueran realizados en su fecha establecida.</w:t>
      </w:r>
    </w:p>
    <w:p w:rsidR="0022662E" w:rsidRDefault="00846A5E" w:rsidP="00252EC3">
      <w:pPr>
        <w:jc w:val="left"/>
        <w:rPr>
          <w:sz w:val="28"/>
          <w:szCs w:val="28"/>
        </w:rPr>
      </w:pPr>
      <w:r w:rsidRPr="00252EC3">
        <w:rPr>
          <w:sz w:val="28"/>
          <w:szCs w:val="28"/>
        </w:rPr>
        <w:t>Informes: control diario de informes de cobros</w:t>
      </w:r>
      <w:r w:rsidR="00B045FE" w:rsidRPr="00252EC3">
        <w:rPr>
          <w:sz w:val="28"/>
          <w:szCs w:val="28"/>
        </w:rPr>
        <w:t xml:space="preserve"> de todas las sucursales</w:t>
      </w:r>
      <w:r w:rsidRPr="00252EC3">
        <w:rPr>
          <w:sz w:val="28"/>
          <w:szCs w:val="28"/>
        </w:rPr>
        <w:t>, préstamos entregados, préstamos cancelados, etc.</w:t>
      </w:r>
    </w:p>
    <w:p w:rsidR="00252EC3" w:rsidRDefault="00846A5E" w:rsidP="00252EC3">
      <w:pPr>
        <w:jc w:val="left"/>
        <w:rPr>
          <w:sz w:val="28"/>
          <w:szCs w:val="28"/>
        </w:rPr>
      </w:pPr>
      <w:r w:rsidRPr="00252EC3">
        <w:rPr>
          <w:sz w:val="28"/>
          <w:szCs w:val="28"/>
        </w:rPr>
        <w:t>Hacer llegar dichos informes a la jefa de departamento y al sub-gerente.</w:t>
      </w:r>
    </w:p>
    <w:p w:rsidR="00252EC3" w:rsidRPr="00580CA1" w:rsidRDefault="00846A5E" w:rsidP="00252EC3">
      <w:pPr>
        <w:spacing w:after="0" w:line="240" w:lineRule="auto"/>
        <w:jc w:val="left"/>
        <w:rPr>
          <w:color w:val="808080" w:themeColor="background1" w:themeShade="80"/>
          <w:sz w:val="28"/>
          <w:szCs w:val="28"/>
        </w:rPr>
      </w:pPr>
      <w:r w:rsidRPr="00580CA1">
        <w:rPr>
          <w:color w:val="808080" w:themeColor="background1" w:themeShade="80"/>
          <w:sz w:val="28"/>
          <w:szCs w:val="28"/>
        </w:rPr>
        <w:t xml:space="preserve">Hotel Caribe </w:t>
      </w:r>
      <w:r w:rsidRPr="00580CA1">
        <w:rPr>
          <w:color w:val="808080" w:themeColor="background1" w:themeShade="80"/>
          <w:sz w:val="28"/>
          <w:szCs w:val="28"/>
          <w:lang w:val="es-ES"/>
        </w:rPr>
        <w:t xml:space="preserve"> </w:t>
      </w:r>
      <w:r w:rsidRPr="00580CA1">
        <w:rPr>
          <w:color w:val="808080" w:themeColor="background1" w:themeShade="80"/>
          <w:sz w:val="28"/>
          <w:szCs w:val="28"/>
        </w:rPr>
        <w:sym w:font="Wingdings" w:char="F074"/>
      </w:r>
      <w:r w:rsidRPr="00580CA1">
        <w:rPr>
          <w:color w:val="808080" w:themeColor="background1" w:themeShade="80"/>
          <w:sz w:val="28"/>
          <w:szCs w:val="28"/>
          <w:lang w:val="es-ES"/>
        </w:rPr>
        <w:t xml:space="preserve"> </w:t>
      </w:r>
      <w:r w:rsidR="00B045FE" w:rsidRPr="00580CA1">
        <w:rPr>
          <w:color w:val="808080" w:themeColor="background1" w:themeShade="80"/>
          <w:sz w:val="28"/>
          <w:szCs w:val="28"/>
        </w:rPr>
        <w:t>Ave. Perú y calle 28, Calidonia</w:t>
      </w:r>
      <w:r w:rsidR="00600795" w:rsidRPr="00580CA1">
        <w:rPr>
          <w:color w:val="808080" w:themeColor="background1" w:themeShade="80"/>
          <w:sz w:val="28"/>
          <w:szCs w:val="28"/>
        </w:rPr>
        <w:t>.</w:t>
      </w:r>
      <w:r w:rsidR="00B045FE" w:rsidRPr="00580CA1">
        <w:rPr>
          <w:color w:val="808080" w:themeColor="background1" w:themeShade="80"/>
          <w:sz w:val="28"/>
          <w:szCs w:val="28"/>
        </w:rPr>
        <w:t xml:space="preserve">  </w:t>
      </w:r>
    </w:p>
    <w:p w:rsidR="001D5159" w:rsidRPr="00252EC3" w:rsidRDefault="00B045FE" w:rsidP="00252EC3">
      <w:pPr>
        <w:spacing w:after="0" w:line="240" w:lineRule="auto"/>
        <w:jc w:val="left"/>
        <w:rPr>
          <w:rStyle w:val="nfasisintenso"/>
          <w:b/>
          <w:bCs/>
          <w:i/>
          <w:iCs/>
          <w:sz w:val="28"/>
          <w:szCs w:val="28"/>
        </w:rPr>
      </w:pPr>
      <w:r w:rsidRPr="00252EC3">
        <w:rPr>
          <w:rStyle w:val="nfasisintenso"/>
          <w:b/>
          <w:bCs/>
          <w:i/>
          <w:iCs/>
          <w:sz w:val="28"/>
          <w:szCs w:val="28"/>
        </w:rPr>
        <w:t>Recepcionista</w:t>
      </w:r>
    </w:p>
    <w:p w:rsidR="00846A5E" w:rsidRPr="00252EC3" w:rsidRDefault="00846A5E" w:rsidP="00846A5E">
      <w:pPr>
        <w:pStyle w:val="Fechadesubseccin"/>
        <w:jc w:val="left"/>
        <w:rPr>
          <w:rStyle w:val="nfasis"/>
          <w:i w:val="0"/>
          <w:sz w:val="28"/>
          <w:szCs w:val="28"/>
        </w:rPr>
      </w:pPr>
      <w:r w:rsidRPr="00252EC3">
        <w:rPr>
          <w:rStyle w:val="nfasisintenso"/>
          <w:sz w:val="28"/>
          <w:szCs w:val="28"/>
          <w:lang w:val="es-ES"/>
        </w:rPr>
        <w:t xml:space="preserve"> </w:t>
      </w:r>
      <w:r w:rsidR="00B045FE" w:rsidRPr="00252EC3">
        <w:rPr>
          <w:sz w:val="28"/>
          <w:szCs w:val="28"/>
        </w:rPr>
        <w:t>7 de marzo de 2008</w:t>
      </w:r>
      <w:r w:rsidRPr="00252EC3">
        <w:rPr>
          <w:sz w:val="28"/>
          <w:szCs w:val="28"/>
          <w:lang w:val="es-ES"/>
        </w:rPr>
        <w:t xml:space="preserve"> – </w:t>
      </w:r>
      <w:r w:rsidR="00B045FE" w:rsidRPr="00252EC3">
        <w:rPr>
          <w:sz w:val="28"/>
          <w:szCs w:val="28"/>
        </w:rPr>
        <w:t>4 de septiembre de 2008</w:t>
      </w:r>
    </w:p>
    <w:p w:rsidR="00846A5E" w:rsidRDefault="00B045FE" w:rsidP="00846A5E">
      <w:pPr>
        <w:jc w:val="left"/>
        <w:rPr>
          <w:sz w:val="28"/>
          <w:szCs w:val="28"/>
        </w:rPr>
      </w:pPr>
      <w:r w:rsidRPr="00252EC3">
        <w:rPr>
          <w:sz w:val="28"/>
          <w:szCs w:val="28"/>
        </w:rPr>
        <w:t>Manejo de la recepción y  atención de los clientes.</w:t>
      </w:r>
    </w:p>
    <w:p w:rsidR="00846A5E" w:rsidRPr="00252EC3" w:rsidRDefault="00846A5E" w:rsidP="00846A5E">
      <w:pPr>
        <w:pStyle w:val="Subseccin"/>
        <w:jc w:val="left"/>
        <w:rPr>
          <w:vanish/>
          <w:sz w:val="28"/>
          <w:specVanish/>
        </w:rPr>
      </w:pPr>
      <w:r w:rsidRPr="00252EC3">
        <w:rPr>
          <w:sz w:val="28"/>
          <w:lang w:val="es-ES"/>
        </w:rPr>
        <w:t xml:space="preserve"> </w:t>
      </w:r>
      <w:r w:rsidR="00B045FE" w:rsidRPr="00252EC3">
        <w:rPr>
          <w:sz w:val="28"/>
        </w:rPr>
        <w:t>Centro Medico Lain</w:t>
      </w:r>
    </w:p>
    <w:p w:rsidR="00846A5E" w:rsidRPr="00252EC3" w:rsidRDefault="00846A5E" w:rsidP="00846A5E">
      <w:pPr>
        <w:pStyle w:val="Sinespaciado"/>
        <w:jc w:val="left"/>
        <w:rPr>
          <w:sz w:val="28"/>
          <w:szCs w:val="28"/>
        </w:rPr>
      </w:pPr>
      <w:r w:rsidRPr="00252EC3">
        <w:rPr>
          <w:color w:val="6F6F74" w:themeColor="accent1"/>
          <w:sz w:val="28"/>
          <w:szCs w:val="28"/>
          <w:lang w:val="es-ES"/>
        </w:rPr>
        <w:t xml:space="preserve"> </w:t>
      </w:r>
      <w:r w:rsidRPr="00252EC3">
        <w:rPr>
          <w:color w:val="6F6F74" w:themeColor="accent1"/>
          <w:sz w:val="28"/>
          <w:szCs w:val="28"/>
        </w:rPr>
        <w:sym w:font="Wingdings" w:char="F074"/>
      </w:r>
      <w:r w:rsidRPr="00252EC3">
        <w:rPr>
          <w:sz w:val="28"/>
          <w:szCs w:val="28"/>
          <w:lang w:val="es-ES"/>
        </w:rPr>
        <w:t xml:space="preserve"> </w:t>
      </w:r>
      <w:r w:rsidR="00B045FE" w:rsidRPr="00252EC3">
        <w:rPr>
          <w:sz w:val="28"/>
          <w:szCs w:val="28"/>
        </w:rPr>
        <w:t xml:space="preserve">Multicentro, 3er. </w:t>
      </w:r>
      <w:r w:rsidR="00600795" w:rsidRPr="00252EC3">
        <w:rPr>
          <w:sz w:val="28"/>
          <w:szCs w:val="28"/>
        </w:rPr>
        <w:t>P</w:t>
      </w:r>
      <w:r w:rsidR="00B045FE" w:rsidRPr="00252EC3">
        <w:rPr>
          <w:sz w:val="28"/>
          <w:szCs w:val="28"/>
        </w:rPr>
        <w:t>iso</w:t>
      </w:r>
      <w:r w:rsidR="00600795" w:rsidRPr="00252EC3">
        <w:rPr>
          <w:sz w:val="28"/>
          <w:szCs w:val="28"/>
        </w:rPr>
        <w:t>.</w:t>
      </w:r>
    </w:p>
    <w:p w:rsidR="001D5159" w:rsidRPr="00252EC3" w:rsidRDefault="00B045FE" w:rsidP="00846A5E">
      <w:pPr>
        <w:pStyle w:val="Fechadesubseccin"/>
        <w:jc w:val="left"/>
        <w:rPr>
          <w:rStyle w:val="nfasisintenso"/>
          <w:sz w:val="28"/>
          <w:szCs w:val="28"/>
          <w:lang w:val="es-ES"/>
        </w:rPr>
      </w:pPr>
      <w:r w:rsidRPr="00252EC3">
        <w:rPr>
          <w:rStyle w:val="nfasisintenso"/>
          <w:b/>
          <w:bCs/>
          <w:i/>
          <w:iCs/>
          <w:sz w:val="28"/>
          <w:szCs w:val="28"/>
        </w:rPr>
        <w:t>Consultora de ventas y recepción</w:t>
      </w:r>
      <w:r w:rsidR="00846A5E" w:rsidRPr="00252EC3">
        <w:rPr>
          <w:rStyle w:val="nfasisintenso"/>
          <w:sz w:val="28"/>
          <w:szCs w:val="28"/>
          <w:lang w:val="es-ES"/>
        </w:rPr>
        <w:t xml:space="preserve"> </w:t>
      </w:r>
    </w:p>
    <w:p w:rsidR="00846A5E" w:rsidRPr="00252EC3" w:rsidRDefault="00B045FE" w:rsidP="00846A5E">
      <w:pPr>
        <w:pStyle w:val="Fechadesubseccin"/>
        <w:jc w:val="left"/>
        <w:rPr>
          <w:rStyle w:val="nfasis"/>
          <w:i w:val="0"/>
          <w:sz w:val="28"/>
          <w:szCs w:val="28"/>
        </w:rPr>
      </w:pPr>
      <w:r w:rsidRPr="00252EC3">
        <w:rPr>
          <w:sz w:val="28"/>
          <w:szCs w:val="28"/>
        </w:rPr>
        <w:t>4 de enero de 2004</w:t>
      </w:r>
      <w:r w:rsidR="00846A5E" w:rsidRPr="00252EC3">
        <w:rPr>
          <w:sz w:val="28"/>
          <w:szCs w:val="28"/>
          <w:lang w:val="es-ES"/>
        </w:rPr>
        <w:t xml:space="preserve"> – </w:t>
      </w:r>
      <w:r w:rsidRPr="00252EC3">
        <w:rPr>
          <w:sz w:val="28"/>
          <w:szCs w:val="28"/>
        </w:rPr>
        <w:t>31 de diciembre de 2005</w:t>
      </w:r>
    </w:p>
    <w:p w:rsidR="00846A5E" w:rsidRPr="00252EC3" w:rsidRDefault="0022662E" w:rsidP="00846A5E">
      <w:pPr>
        <w:jc w:val="left"/>
        <w:rPr>
          <w:sz w:val="28"/>
          <w:szCs w:val="28"/>
        </w:rPr>
      </w:pPr>
      <w:r>
        <w:rPr>
          <w:sz w:val="28"/>
          <w:szCs w:val="28"/>
        </w:rPr>
        <w:t>Consultas para ventas</w:t>
      </w:r>
      <w:r w:rsidR="00B045FE" w:rsidRPr="00252EC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de </w:t>
      </w:r>
      <w:r w:rsidR="00B045FE" w:rsidRPr="00252EC3">
        <w:rPr>
          <w:sz w:val="28"/>
          <w:szCs w:val="28"/>
        </w:rPr>
        <w:t xml:space="preserve">tratamiento </w:t>
      </w:r>
      <w:r>
        <w:rPr>
          <w:sz w:val="28"/>
          <w:szCs w:val="28"/>
        </w:rPr>
        <w:t xml:space="preserve">de reducción </w:t>
      </w:r>
      <w:r w:rsidR="00B045FE" w:rsidRPr="00252EC3">
        <w:rPr>
          <w:sz w:val="28"/>
          <w:szCs w:val="28"/>
        </w:rPr>
        <w:t>de peso, manejo de contratos, letras de cambio, etc.</w:t>
      </w:r>
    </w:p>
    <w:p w:rsidR="009B6615" w:rsidRPr="00252EC3" w:rsidRDefault="00846A5E" w:rsidP="00846A5E">
      <w:pPr>
        <w:pStyle w:val="Encabezadodeseccin"/>
        <w:jc w:val="left"/>
        <w:rPr>
          <w:b/>
          <w:szCs w:val="28"/>
        </w:rPr>
      </w:pPr>
      <w:r w:rsidRPr="00252EC3">
        <w:rPr>
          <w:b/>
          <w:szCs w:val="28"/>
          <w:lang w:val="es-ES"/>
        </w:rPr>
        <w:t xml:space="preserve"> </w:t>
      </w:r>
      <w:r w:rsidR="00B045FE" w:rsidRPr="00252EC3">
        <w:rPr>
          <w:b/>
          <w:szCs w:val="28"/>
          <w:lang w:val="es-ES"/>
        </w:rPr>
        <w:t>Refer</w:t>
      </w:r>
      <w:r w:rsidR="001E76CE">
        <w:rPr>
          <w:b/>
          <w:szCs w:val="28"/>
          <w:lang w:val="es-ES"/>
        </w:rPr>
        <w:t>e</w:t>
      </w:r>
      <w:r w:rsidR="00B045FE" w:rsidRPr="00252EC3">
        <w:rPr>
          <w:b/>
          <w:szCs w:val="28"/>
          <w:lang w:val="es-ES"/>
        </w:rPr>
        <w:t>ncias</w:t>
      </w:r>
      <w:r w:rsidR="00370D6E">
        <w:rPr>
          <w:b/>
          <w:szCs w:val="28"/>
          <w:lang w:val="es-ES"/>
        </w:rPr>
        <w:t xml:space="preserve">  </w:t>
      </w:r>
    </w:p>
    <w:p w:rsidR="009B6615" w:rsidRDefault="00B045FE" w:rsidP="00846A5E">
      <w:pPr>
        <w:pStyle w:val="Prrafodelista"/>
        <w:numPr>
          <w:ilvl w:val="0"/>
          <w:numId w:val="5"/>
        </w:numPr>
        <w:ind w:left="180" w:hanging="144"/>
        <w:jc w:val="left"/>
        <w:rPr>
          <w:sz w:val="28"/>
          <w:szCs w:val="28"/>
        </w:rPr>
      </w:pPr>
      <w:r w:rsidRPr="00252EC3">
        <w:rPr>
          <w:sz w:val="28"/>
          <w:szCs w:val="28"/>
        </w:rPr>
        <w:t>Lic.</w:t>
      </w:r>
      <w:r w:rsidR="00370D6E">
        <w:rPr>
          <w:sz w:val="28"/>
          <w:szCs w:val="28"/>
        </w:rPr>
        <w:t xml:space="preserve"> Erika Schmit</w:t>
      </w:r>
      <w:r w:rsidRPr="00252EC3">
        <w:rPr>
          <w:sz w:val="28"/>
          <w:szCs w:val="28"/>
        </w:rPr>
        <w:tab/>
      </w:r>
      <w:r w:rsidR="00370D6E">
        <w:rPr>
          <w:sz w:val="28"/>
          <w:szCs w:val="28"/>
        </w:rPr>
        <w:t xml:space="preserve">    BBVA              Jefa de Departamento                 </w:t>
      </w:r>
      <w:bookmarkStart w:id="0" w:name="_GoBack"/>
      <w:bookmarkEnd w:id="0"/>
      <w:r w:rsidR="00370D6E">
        <w:rPr>
          <w:sz w:val="28"/>
          <w:szCs w:val="28"/>
        </w:rPr>
        <w:t xml:space="preserve">    207-2409</w:t>
      </w:r>
    </w:p>
    <w:p w:rsidR="00370D6E" w:rsidRDefault="00370D6E" w:rsidP="00370D6E">
      <w:pPr>
        <w:pStyle w:val="Prrafodelista"/>
        <w:ind w:left="18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</w:t>
      </w:r>
      <w:r w:rsidRPr="00370D6E">
        <w:rPr>
          <w:sz w:val="28"/>
          <w:szCs w:val="28"/>
        </w:rPr>
        <w:t>de Recuperaciones</w:t>
      </w:r>
    </w:p>
    <w:p w:rsidR="00370D6E" w:rsidRPr="00252EC3" w:rsidRDefault="00370D6E" w:rsidP="00370D6E">
      <w:pPr>
        <w:pStyle w:val="Prrafodelista"/>
        <w:ind w:left="180" w:firstLine="0"/>
        <w:jc w:val="left"/>
        <w:rPr>
          <w:sz w:val="28"/>
          <w:szCs w:val="28"/>
        </w:rPr>
      </w:pPr>
    </w:p>
    <w:p w:rsidR="00B045FE" w:rsidRPr="00252EC3" w:rsidRDefault="00370D6E" w:rsidP="00846A5E">
      <w:pPr>
        <w:pStyle w:val="Prrafodelista"/>
        <w:numPr>
          <w:ilvl w:val="0"/>
          <w:numId w:val="5"/>
        </w:numPr>
        <w:ind w:left="180" w:hanging="144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Tania Sáez   </w:t>
      </w:r>
      <w:r w:rsidR="00B045FE" w:rsidRPr="00252EC3">
        <w:rPr>
          <w:sz w:val="28"/>
          <w:szCs w:val="28"/>
        </w:rPr>
        <w:tab/>
        <w:t>Hipotecaria Metrocredit</w:t>
      </w:r>
      <w:r w:rsidR="00B045FE" w:rsidRPr="00252EC3">
        <w:rPr>
          <w:sz w:val="28"/>
          <w:szCs w:val="28"/>
        </w:rPr>
        <w:tab/>
        <w:t>oficial de crédito</w:t>
      </w:r>
      <w:r w:rsidR="000A2B88">
        <w:rPr>
          <w:sz w:val="28"/>
          <w:szCs w:val="28"/>
        </w:rPr>
        <w:tab/>
      </w:r>
      <w:r w:rsidR="00B045FE" w:rsidRPr="00252EC3">
        <w:rPr>
          <w:sz w:val="28"/>
          <w:szCs w:val="28"/>
        </w:rPr>
        <w:tab/>
        <w:t>6677-9354</w:t>
      </w:r>
    </w:p>
    <w:sectPr w:rsidR="00B045FE" w:rsidRPr="00252EC3">
      <w:headerReference w:type="default" r:id="rId13"/>
      <w:footerReference w:type="default" r:id="rId14"/>
      <w:pgSz w:w="11907" w:h="16839"/>
      <w:pgMar w:top="1148" w:right="1050" w:bottom="1148" w:left="1050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337C" w:rsidRDefault="0049337C">
      <w:pPr>
        <w:spacing w:after="0" w:line="240" w:lineRule="auto"/>
      </w:pPr>
      <w:r>
        <w:separator/>
      </w:r>
    </w:p>
  </w:endnote>
  <w:endnote w:type="continuationSeparator" w:id="0">
    <w:p w:rsidR="0049337C" w:rsidRDefault="00493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6615" w:rsidRDefault="00491218">
    <w:pPr>
      <w:rPr>
        <w:sz w:val="20"/>
      </w:rPr>
    </w:pPr>
    <w:r>
      <w:rPr>
        <w:sz w:val="20"/>
        <w14:numForm w14:val="oldStyle"/>
      </w:rPr>
      <w:fldChar w:fldCharType="begin"/>
    </w:r>
    <w:r>
      <w:rPr>
        <w:sz w:val="20"/>
        <w14:numForm w14:val="oldStyle"/>
      </w:rPr>
      <w:instrText>PAGE   \* MERGEFORMAT</w:instrText>
    </w:r>
    <w:r>
      <w:rPr>
        <w:sz w:val="20"/>
        <w14:numForm w14:val="oldStyle"/>
      </w:rPr>
      <w:fldChar w:fldCharType="separate"/>
    </w:r>
    <w:r w:rsidR="00370D6E" w:rsidRPr="00370D6E">
      <w:rPr>
        <w:noProof/>
        <w:sz w:val="20"/>
        <w:lang w:val="es-ES"/>
        <w14:numForm w14:val="oldStyle"/>
      </w:rPr>
      <w:t>2</w:t>
    </w:r>
    <w:r>
      <w:rPr>
        <w:sz w:val="20"/>
        <w14:numForm w14:val="oldStyle"/>
      </w:rPr>
      <w:fldChar w:fldCharType="end"/>
    </w:r>
  </w:p>
  <w:p w:rsidR="009B6615" w:rsidRDefault="00491218">
    <w:pPr>
      <w:pStyle w:val="Piedepgina"/>
    </w:pPr>
    <w:r>
      <w:rPr>
        <w:noProof/>
        <w:sz w:val="20"/>
        <w:lang w:val="es-MX"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938162B" wp14:editId="67B74A5B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0"/>
              <wp:effectExtent l="0" t="0" r="0" b="19050"/>
              <wp:wrapNone/>
              <wp:docPr id="7" name="Conector rec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596AADD7" id="Conector recto 7" o:spid="_x0000_s1026" style="position:absolute;z-index:251662336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" strokecolor="#6f6f74 [3204]"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337C" w:rsidRDefault="0049337C">
      <w:pPr>
        <w:spacing w:after="0" w:line="240" w:lineRule="auto"/>
      </w:pPr>
      <w:r>
        <w:separator/>
      </w:r>
    </w:p>
  </w:footnote>
  <w:footnote w:type="continuationSeparator" w:id="0">
    <w:p w:rsidR="0049337C" w:rsidRDefault="004933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6615" w:rsidRDefault="00491218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anchorId="1301ECB6" wp14:editId="4BE2BAFD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1905" b="1270"/>
              <wp:wrapTopAndBottom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accent6">
                              <a:shade val="45000"/>
                              <a:satMod val="135000"/>
                            </a:schemeClr>
                            <a:prstClr val="white"/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</w:rPr>
                            <w:alias w:val="Autor"/>
                            <w:id w:val="15524260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9B6615" w:rsidRPr="002C33F8" w:rsidRDefault="00846A5E">
                              <w:pPr>
                                <w:spacing w:after="160" w:line="264" w:lineRule="auto"/>
                                <w:rPr>
                                  <w:b/>
                                  <w:color w:val="46464A" w:themeColor="text2"/>
                                </w:rPr>
                              </w:pPr>
                              <w:r w:rsidRPr="003A2BF2">
                                <w:rPr>
                                  <w:b/>
                                </w:rPr>
                                <w:t>NIDIA MERCEDES MEZA GUERRA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w14:anchorId="1301ECB6" id="Rectángulo 4" o:spid="_x0000_s1027" style="position:absolute;left:0;text-align:left;margin-left:0;margin-top:0;width:7in;height:47.9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" stroked="f" strokeweight="1.5pt">
              <v:fill r:id="rId2" o:title="" recolor="t" rotate="t" type="tile"/>
              <v:imagedata recolortarget="#3e2f33 [1449]"/>
              <v:textbox>
                <w:txbxContent>
                  <w:sdt>
                    <w:sdtPr>
                      <w:rPr>
                        <w:b/>
                      </w:rPr>
                      <w:alias w:val="Autor"/>
                      <w:id w:val="15524260"/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EndPr/>
                    <w:sdtContent>
                      <w:p w:rsidR="009B6615" w:rsidRPr="002C33F8" w:rsidRDefault="00846A5E">
                        <w:pPr>
                          <w:spacing w:after="160" w:line="264" w:lineRule="auto"/>
                          <w:rPr>
                            <w:b/>
                            <w:color w:val="46464A" w:themeColor="text2"/>
                          </w:rPr>
                        </w:pPr>
                        <w:r w:rsidRPr="003A2BF2">
                          <w:rPr>
                            <w:b/>
                          </w:rPr>
                          <w:t>NIDIA MERCEDES MEZA GUERRA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anchorId="542C5094" wp14:editId="431C215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1375410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2EDCB33B" id="Conector recto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6A5E"/>
    <w:rsid w:val="000A2B88"/>
    <w:rsid w:val="00124C57"/>
    <w:rsid w:val="00197AFE"/>
    <w:rsid w:val="001D5159"/>
    <w:rsid w:val="001E76CE"/>
    <w:rsid w:val="0022662E"/>
    <w:rsid w:val="00252D6F"/>
    <w:rsid w:val="00252EC3"/>
    <w:rsid w:val="00282552"/>
    <w:rsid w:val="00287085"/>
    <w:rsid w:val="002C33F8"/>
    <w:rsid w:val="0035456E"/>
    <w:rsid w:val="00370D6E"/>
    <w:rsid w:val="0038224C"/>
    <w:rsid w:val="0039000B"/>
    <w:rsid w:val="003A2BF2"/>
    <w:rsid w:val="003A7F0B"/>
    <w:rsid w:val="003C3F2D"/>
    <w:rsid w:val="00450255"/>
    <w:rsid w:val="00491218"/>
    <w:rsid w:val="0049337C"/>
    <w:rsid w:val="004A1493"/>
    <w:rsid w:val="004B5D71"/>
    <w:rsid w:val="005039C2"/>
    <w:rsid w:val="005237FB"/>
    <w:rsid w:val="005669E5"/>
    <w:rsid w:val="00580CA1"/>
    <w:rsid w:val="00585D85"/>
    <w:rsid w:val="00600795"/>
    <w:rsid w:val="0069533B"/>
    <w:rsid w:val="006B7BC9"/>
    <w:rsid w:val="007A5346"/>
    <w:rsid w:val="00846A5E"/>
    <w:rsid w:val="0085150D"/>
    <w:rsid w:val="0091141B"/>
    <w:rsid w:val="00957734"/>
    <w:rsid w:val="00981D96"/>
    <w:rsid w:val="00983917"/>
    <w:rsid w:val="00987EDA"/>
    <w:rsid w:val="009B6615"/>
    <w:rsid w:val="00AB5399"/>
    <w:rsid w:val="00AB5E4F"/>
    <w:rsid w:val="00AE5DB3"/>
    <w:rsid w:val="00B045FE"/>
    <w:rsid w:val="00B96D2B"/>
    <w:rsid w:val="00BB354E"/>
    <w:rsid w:val="00C5298A"/>
    <w:rsid w:val="00C641FC"/>
    <w:rsid w:val="00C848AC"/>
    <w:rsid w:val="00C87202"/>
    <w:rsid w:val="00D456B7"/>
    <w:rsid w:val="00DB5391"/>
    <w:rsid w:val="00DF7FB9"/>
    <w:rsid w:val="00E047E3"/>
    <w:rsid w:val="00E070DE"/>
    <w:rsid w:val="00F60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08AD65E-B0EB-41BF-A0E7-28AE8459B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A" w:eastAsia="es-P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4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Estilo1">
    <w:name w:val="Estilo1"/>
    <w:basedOn w:val="Tablanormal"/>
    <w:uiPriority w:val="99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haroni" w:hAnsi="Aharoni"/>
        <w:b/>
        <w:sz w:val="36"/>
      </w:rPr>
    </w:tblStylePr>
  </w:style>
  <w:style w:type="paragraph" w:styleId="Prrafodelista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44"/>
      <w14:ligatures w14:val="standard"/>
      <w14:numForm w14:val="oldStyle"/>
      <w14:cntxtAlts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44"/>
      <w14:ligatures w14:val="standard"/>
      <w14:numForm w14:val="oldStyle"/>
      <w14:cntxtAlts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  <w:color w:val="000000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character" w:customStyle="1" w:styleId="CitaCar">
    <w:name w:val="Cita Car"/>
    <w:basedOn w:val="Fuentedeprrafopredeter"/>
    <w:link w:val="Cita"/>
    <w:uiPriority w:val="29"/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000000"/>
    </w:rPr>
  </w:style>
  <w:style w:type="character" w:styleId="nfasisintenso">
    <w:name w:val="Intense Emphasis"/>
    <w:aliases w:val="Subsección Énfasis intenso"/>
    <w:uiPriority w:val="21"/>
    <w:qFormat/>
  </w:style>
  <w:style w:type="character" w:styleId="Referenciasutil">
    <w:name w:val="Subtle Reference"/>
    <w:basedOn w:val="Fuentedeprrafopredeter"/>
    <w:uiPriority w:val="31"/>
    <w:qFormat/>
    <w:rPr>
      <w:smallCaps/>
      <w:color w:val="000000"/>
      <w:u w:val="single"/>
    </w:rPr>
  </w:style>
  <w:style w:type="character" w:styleId="Referenciaintensa">
    <w:name w:val="Intense Reference"/>
    <w:basedOn w:val="Fuentedeprrafopredeter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Ttulodellibro">
    <w:name w:val="Book Title"/>
    <w:basedOn w:val="Fuentedeprrafopredeter"/>
    <w:uiPriority w:val="33"/>
    <w:qFormat/>
    <w:rPr>
      <w:b/>
      <w:bCs/>
      <w:caps w:val="0"/>
      <w:smallCaps/>
      <w:spacing w:val="10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</w:rPr>
  </w:style>
  <w:style w:type="character" w:styleId="Textodelmarcadordeposicin">
    <w:name w:val="Placeholder Text"/>
    <w:basedOn w:val="Fuentedeprrafopredeter"/>
    <w:uiPriority w:val="99"/>
    <w:rPr>
      <w:color w:val="auto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customStyle="1" w:styleId="Encabezadodeseccin">
    <w:name w:val="Encabezado de sección"/>
    <w:basedOn w:val="Ttulo1"/>
    <w:next w:val="Normal"/>
    <w:pPr>
      <w:spacing w:before="300"/>
    </w:pPr>
    <w:rPr>
      <w:sz w:val="28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color w:val="404040" w:themeColor="text1" w:themeTint="BF"/>
    </w:rPr>
  </w:style>
  <w:style w:type="paragraph" w:customStyle="1" w:styleId="Subseccin">
    <w:name w:val="Subsección"/>
    <w:basedOn w:val="Ttulo2"/>
    <w:pPr>
      <w:spacing w:before="0"/>
    </w:pPr>
    <w:rPr>
      <w:color w:val="595959" w:themeColor="text1" w:themeTint="A6"/>
      <w:sz w:val="26"/>
    </w:rPr>
  </w:style>
  <w:style w:type="paragraph" w:customStyle="1" w:styleId="Nombre">
    <w:name w:val="Nombre"/>
    <w:basedOn w:val="Puesto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Fechadesubseccin">
    <w:name w:val="Fecha de subsección"/>
    <w:basedOn w:val="Normal"/>
    <w:pPr>
      <w:spacing w:after="0"/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aludo">
    <w:name w:val="Salutation"/>
    <w:basedOn w:val="Sinespaciado"/>
    <w:next w:val="Normal"/>
    <w:link w:val="SaludoCar"/>
    <w:uiPriority w:val="4"/>
    <w:unhideWhenUsed/>
    <w:rsid w:val="00AB5399"/>
    <w:pPr>
      <w:spacing w:before="480" w:after="320"/>
      <w:contextualSpacing/>
      <w:jc w:val="left"/>
    </w:pPr>
    <w:rPr>
      <w:b/>
      <w:color w:val="auto"/>
    </w:rPr>
  </w:style>
  <w:style w:type="character" w:customStyle="1" w:styleId="SaludoCar">
    <w:name w:val="Saludo Car"/>
    <w:basedOn w:val="Fuentedeprrafopredeter"/>
    <w:link w:val="Saludo"/>
    <w:uiPriority w:val="4"/>
    <w:rsid w:val="00AB5399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3082\BlackTie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B0224A4404641C28DA9812E9B3224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90289B-B5C1-4746-B060-8DD506FCEE5C}"/>
      </w:docPartPr>
      <w:docPartBody>
        <w:p w:rsidR="001100DB" w:rsidRDefault="0018151C">
          <w:pPr>
            <w:pStyle w:val="8B0224A4404641C28DA9812E9B322475"/>
          </w:pPr>
          <w:r>
            <w:rPr>
              <w:rStyle w:val="Textodelmarcadordeposicin"/>
              <w:lang w:val="es-ES"/>
            </w:rPr>
            <w:t>Elija un bloque de creación.</w:t>
          </w:r>
        </w:p>
      </w:docPartBody>
    </w:docPart>
    <w:docPart>
      <w:docPartPr>
        <w:name w:val="841A249B800B423E89C93DAE6400D1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B3B49D-752A-450D-92EA-1FF7189280E6}"/>
      </w:docPartPr>
      <w:docPartBody>
        <w:p w:rsidR="009B642F" w:rsidRDefault="002535C5" w:rsidP="002535C5">
          <w:pPr>
            <w:pStyle w:val="841A249B800B423E89C93DAE6400D160"/>
          </w:pPr>
          <w:r>
            <w:rPr>
              <w:rStyle w:val="Textodelmarcadordeposicin"/>
              <w:color w:val="44546A" w:themeColor="text2"/>
              <w:lang w:val="es-ES"/>
            </w:rPr>
            <w:t>[Escriba su correo electrónico]</w:t>
          </w:r>
        </w:p>
      </w:docPartBody>
    </w:docPart>
    <w:docPart>
      <w:docPartPr>
        <w:name w:val="1C2F937BF2824C5DAB299D6888F7E6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100B15-5005-4863-8442-8D165F8CD30B}"/>
      </w:docPartPr>
      <w:docPartBody>
        <w:p w:rsidR="009B642F" w:rsidRDefault="002535C5" w:rsidP="002535C5">
          <w:pPr>
            <w:pStyle w:val="1C2F937BF2824C5DAB299D6888F7E69D"/>
          </w:pPr>
          <w:r>
            <w:rPr>
              <w:rStyle w:val="Textodelmarcadordeposicin"/>
              <w:color w:val="44546A" w:themeColor="text2"/>
              <w:lang w:val="es-ES"/>
            </w:rPr>
            <w:t>[Escriba su dirección]</w:t>
          </w:r>
        </w:p>
      </w:docPartBody>
    </w:docPart>
    <w:docPart>
      <w:docPartPr>
        <w:name w:val="671ED06873664ED7BD7F1745A234F0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08AC96-821D-4426-A1FE-3F7D642289DC}"/>
      </w:docPartPr>
      <w:docPartBody>
        <w:p w:rsidR="009B642F" w:rsidRDefault="002535C5" w:rsidP="002535C5">
          <w:pPr>
            <w:pStyle w:val="671ED06873664ED7BD7F1745A234F045"/>
          </w:pPr>
          <w:r>
            <w:rPr>
              <w:rStyle w:val="Textodelmarcadordeposicin"/>
              <w:color w:val="44546A" w:themeColor="text2"/>
              <w:lang w:val="es-ES"/>
            </w:rPr>
            <w:t>[Escriba su número de teléfono]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4EF1"/>
    <w:rsid w:val="001100DB"/>
    <w:rsid w:val="0018151C"/>
    <w:rsid w:val="002535C5"/>
    <w:rsid w:val="002C181F"/>
    <w:rsid w:val="002F0180"/>
    <w:rsid w:val="005D6ACC"/>
    <w:rsid w:val="00774391"/>
    <w:rsid w:val="00867DEF"/>
    <w:rsid w:val="008F428E"/>
    <w:rsid w:val="00933FDF"/>
    <w:rsid w:val="009935A1"/>
    <w:rsid w:val="009B642F"/>
    <w:rsid w:val="009E3DCE"/>
    <w:rsid w:val="00AA5748"/>
    <w:rsid w:val="00B54EF1"/>
    <w:rsid w:val="00D20E6E"/>
    <w:rsid w:val="00FB54D2"/>
    <w:rsid w:val="00FC6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A" w:eastAsia="es-P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rsid w:val="002535C5"/>
    <w:rPr>
      <w:color w:val="auto"/>
    </w:rPr>
  </w:style>
  <w:style w:type="paragraph" w:customStyle="1" w:styleId="8B0224A4404641C28DA9812E9B322475">
    <w:name w:val="8B0224A4404641C28DA9812E9B322475"/>
  </w:style>
  <w:style w:type="paragraph" w:customStyle="1" w:styleId="2126F81F845240CDB35CE90AE18D2A83">
    <w:name w:val="2126F81F845240CDB35CE90AE18D2A83"/>
  </w:style>
  <w:style w:type="paragraph" w:customStyle="1" w:styleId="89C9DA5BC89B4EC1AE3C62F225691424">
    <w:name w:val="89C9DA5BC89B4EC1AE3C62F225691424"/>
  </w:style>
  <w:style w:type="paragraph" w:customStyle="1" w:styleId="B8CD6447CEE740059E56135EE6338A27">
    <w:name w:val="B8CD6447CEE740059E56135EE6338A27"/>
  </w:style>
  <w:style w:type="paragraph" w:customStyle="1" w:styleId="2CBD764397E84EB992AD327F422AFC98">
    <w:name w:val="2CBD764397E84EB992AD327F422AFC98"/>
  </w:style>
  <w:style w:type="paragraph" w:customStyle="1" w:styleId="190FC79FEF1640DDA19C5C2F9E6A3F60">
    <w:name w:val="190FC79FEF1640DDA19C5C2F9E6A3F60"/>
  </w:style>
  <w:style w:type="character" w:styleId="nfasisintenso">
    <w:name w:val="Intense Emphasis"/>
    <w:aliases w:val="Subsección Énfasis intenso"/>
    <w:uiPriority w:val="21"/>
    <w:qFormat/>
    <w:rsid w:val="00B54EF1"/>
  </w:style>
  <w:style w:type="paragraph" w:customStyle="1" w:styleId="774A189FB6B14429A2FDFDA5AF79F352">
    <w:name w:val="774A189FB6B14429A2FDFDA5AF79F352"/>
  </w:style>
  <w:style w:type="paragraph" w:customStyle="1" w:styleId="44B524C53653495897B3814B2FE06141">
    <w:name w:val="44B524C53653495897B3814B2FE06141"/>
  </w:style>
  <w:style w:type="paragraph" w:customStyle="1" w:styleId="28828D33E82D496285F599C3CDA7FD47">
    <w:name w:val="28828D33E82D496285F599C3CDA7FD47"/>
  </w:style>
  <w:style w:type="paragraph" w:customStyle="1" w:styleId="D6BAE2B3D4754673A6D9FD0F85188620">
    <w:name w:val="D6BAE2B3D4754673A6D9FD0F85188620"/>
  </w:style>
  <w:style w:type="paragraph" w:customStyle="1" w:styleId="2E463300CFC146F6A307EE59794670AE">
    <w:name w:val="2E463300CFC146F6A307EE59794670AE"/>
  </w:style>
  <w:style w:type="paragraph" w:customStyle="1" w:styleId="AAC0C1B3F8674AC286616EB0EA402A5C">
    <w:name w:val="AAC0C1B3F8674AC286616EB0EA402A5C"/>
  </w:style>
  <w:style w:type="paragraph" w:customStyle="1" w:styleId="97C09B2446444408AD0B8E84DE9F3A6F">
    <w:name w:val="97C09B2446444408AD0B8E84DE9F3A6F"/>
  </w:style>
  <w:style w:type="paragraph" w:customStyle="1" w:styleId="4828C4C690C34448BDE7EACC6099F4E3">
    <w:name w:val="4828C4C690C34448BDE7EACC6099F4E3"/>
  </w:style>
  <w:style w:type="paragraph" w:customStyle="1" w:styleId="8B333D9C94CE412BA672CCE45B2C040E">
    <w:name w:val="8B333D9C94CE412BA672CCE45B2C040E"/>
  </w:style>
  <w:style w:type="paragraph" w:customStyle="1" w:styleId="C0705E9E32544C86B070EB5587AF5751">
    <w:name w:val="C0705E9E32544C86B070EB5587AF5751"/>
  </w:style>
  <w:style w:type="paragraph" w:customStyle="1" w:styleId="992F7977870B4E4DB08D42301CA8607F">
    <w:name w:val="992F7977870B4E4DB08D42301CA8607F"/>
  </w:style>
  <w:style w:type="paragraph" w:customStyle="1" w:styleId="A74A0CB3B401413894EE6DD5AFA3DDE1">
    <w:name w:val="A74A0CB3B401413894EE6DD5AFA3DDE1"/>
  </w:style>
  <w:style w:type="paragraph" w:customStyle="1" w:styleId="BDF5436FE8544BDF9FACC2586612C1F0">
    <w:name w:val="BDF5436FE8544BDF9FACC2586612C1F0"/>
  </w:style>
  <w:style w:type="paragraph" w:customStyle="1" w:styleId="F201287AFD4F4505B762FF3561D35293">
    <w:name w:val="F201287AFD4F4505B762FF3561D35293"/>
    <w:rsid w:val="00B54EF1"/>
  </w:style>
  <w:style w:type="paragraph" w:customStyle="1" w:styleId="1465EE3135404193954693E34944B38B">
    <w:name w:val="1465EE3135404193954693E34944B38B"/>
    <w:rsid w:val="00B54EF1"/>
  </w:style>
  <w:style w:type="paragraph" w:customStyle="1" w:styleId="7E97A33E49BC4A819FF50E4E371DF567">
    <w:name w:val="7E97A33E49BC4A819FF50E4E371DF567"/>
    <w:rsid w:val="00B54EF1"/>
  </w:style>
  <w:style w:type="paragraph" w:customStyle="1" w:styleId="3120BE2665C84AE8A328C0DAADC4114F">
    <w:name w:val="3120BE2665C84AE8A328C0DAADC4114F"/>
    <w:rsid w:val="00B54EF1"/>
  </w:style>
  <w:style w:type="paragraph" w:customStyle="1" w:styleId="06399175AEF24C65B3295DD1950C7E9F">
    <w:name w:val="06399175AEF24C65B3295DD1950C7E9F"/>
    <w:rsid w:val="00B54EF1"/>
  </w:style>
  <w:style w:type="paragraph" w:customStyle="1" w:styleId="76F2A41410D54EDD84DA9DFBC06F191F">
    <w:name w:val="76F2A41410D54EDD84DA9DFBC06F191F"/>
    <w:rsid w:val="00B54EF1"/>
  </w:style>
  <w:style w:type="paragraph" w:customStyle="1" w:styleId="C757CD1D648E4C008DB36BDDDAD0280A">
    <w:name w:val="C757CD1D648E4C008DB36BDDDAD0280A"/>
    <w:rsid w:val="00B54EF1"/>
  </w:style>
  <w:style w:type="paragraph" w:customStyle="1" w:styleId="75498D0072514A4E974CCF19032E2723">
    <w:name w:val="75498D0072514A4E974CCF19032E2723"/>
    <w:rsid w:val="00B54EF1"/>
  </w:style>
  <w:style w:type="paragraph" w:customStyle="1" w:styleId="7BBB0DD43D2B4EC9B5DDC09E4217E4CB">
    <w:name w:val="7BBB0DD43D2B4EC9B5DDC09E4217E4CB"/>
    <w:rsid w:val="00B54EF1"/>
  </w:style>
  <w:style w:type="paragraph" w:customStyle="1" w:styleId="B8D0CC6921A6426CBC0442BEA11C507D">
    <w:name w:val="B8D0CC6921A6426CBC0442BEA11C507D"/>
    <w:rsid w:val="00B54EF1"/>
  </w:style>
  <w:style w:type="paragraph" w:customStyle="1" w:styleId="C78455A2C8F04EC395DACEE98DE9B721">
    <w:name w:val="C78455A2C8F04EC395DACEE98DE9B721"/>
    <w:rsid w:val="00B54EF1"/>
  </w:style>
  <w:style w:type="paragraph" w:customStyle="1" w:styleId="5348CB2ED1D94F589422C0F4B2BBB3BD">
    <w:name w:val="5348CB2ED1D94F589422C0F4B2BBB3BD"/>
    <w:rsid w:val="00B54EF1"/>
  </w:style>
  <w:style w:type="paragraph" w:customStyle="1" w:styleId="8042B5BF89514821A8DC6422526F8B6D">
    <w:name w:val="8042B5BF89514821A8DC6422526F8B6D"/>
    <w:rsid w:val="00B54EF1"/>
  </w:style>
  <w:style w:type="paragraph" w:customStyle="1" w:styleId="CD95D54698BC4DF7A3F70150E61DAC21">
    <w:name w:val="CD95D54698BC4DF7A3F70150E61DAC21"/>
    <w:rsid w:val="00B54EF1"/>
  </w:style>
  <w:style w:type="paragraph" w:customStyle="1" w:styleId="A01DB8C861064627B84714AEEA8D0C91">
    <w:name w:val="A01DB8C861064627B84714AEEA8D0C91"/>
    <w:rsid w:val="00B54EF1"/>
  </w:style>
  <w:style w:type="paragraph" w:customStyle="1" w:styleId="B00A9BAFBA4D4081A2D6063443252826">
    <w:name w:val="B00A9BAFBA4D4081A2D6063443252826"/>
    <w:rsid w:val="00B54EF1"/>
  </w:style>
  <w:style w:type="paragraph" w:customStyle="1" w:styleId="AC41BBAEB7EB45F48AA5EBC32BD030BF">
    <w:name w:val="AC41BBAEB7EB45F48AA5EBC32BD030BF"/>
    <w:rsid w:val="00B54EF1"/>
  </w:style>
  <w:style w:type="paragraph" w:customStyle="1" w:styleId="10DF70D1B3C64C818C01E5572CF36570">
    <w:name w:val="10DF70D1B3C64C818C01E5572CF36570"/>
    <w:rsid w:val="00B54EF1"/>
  </w:style>
  <w:style w:type="paragraph" w:customStyle="1" w:styleId="E9A12D50A2CA4B80B78959BC00D5EAF5">
    <w:name w:val="E9A12D50A2CA4B80B78959BC00D5EAF5"/>
    <w:rsid w:val="00B54EF1"/>
  </w:style>
  <w:style w:type="paragraph" w:customStyle="1" w:styleId="0969335C4BC04D1CA2C8D06733C7AA98">
    <w:name w:val="0969335C4BC04D1CA2C8D06733C7AA98"/>
    <w:rsid w:val="00B54EF1"/>
  </w:style>
  <w:style w:type="paragraph" w:customStyle="1" w:styleId="841A249B800B423E89C93DAE6400D160">
    <w:name w:val="841A249B800B423E89C93DAE6400D160"/>
    <w:rsid w:val="002535C5"/>
  </w:style>
  <w:style w:type="paragraph" w:customStyle="1" w:styleId="1C2F937BF2824C5DAB299D6888F7E69D">
    <w:name w:val="1C2F937BF2824C5DAB299D6888F7E69D"/>
    <w:rsid w:val="002535C5"/>
  </w:style>
  <w:style w:type="paragraph" w:customStyle="1" w:styleId="671ED06873664ED7BD7F1745A234F045">
    <w:name w:val="671ED06873664ED7BD7F1745A234F045"/>
    <w:rsid w:val="002535C5"/>
  </w:style>
  <w:style w:type="paragraph" w:customStyle="1" w:styleId="1602663CF71645E4AABEA9E9158DF214">
    <w:name w:val="1602663CF71645E4AABEA9E9158DF214"/>
    <w:rsid w:val="002535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Arraiján, Bda. La Cristal, casa 52</CompanyAddress>
  <CompanyPhone> 6224-2376/</CompanyPhone>
  <CompanyFax/>
  <CompanyEmail>nidiamg05@gmail.com</CompanyEmail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D64A4A4D-BD53-4FA6-B72E-7C40F7D9A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BlackTieResume</Template>
  <TotalTime>292</TotalTime>
  <Pages>2</Pages>
  <Words>330</Words>
  <Characters>1818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2144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NIDIA MERCEDES MEZA GUERRA</dc:creator>
  <cp:lastModifiedBy>NMeza</cp:lastModifiedBy>
  <cp:revision>33</cp:revision>
  <cp:lastPrinted>2012-01-11T17:40:00Z</cp:lastPrinted>
  <dcterms:created xsi:type="dcterms:W3CDTF">2011-12-10T14:30:00Z</dcterms:created>
  <dcterms:modified xsi:type="dcterms:W3CDTF">2013-07-03T01:10:00Z</dcterms:modified>
</cp:coreProperties>
</file>